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5AF560B6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4324E132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47EB5F" wp14:editId="3D60AE0B">
                      <wp:extent cx="2578735" cy="1946910"/>
                      <wp:effectExtent l="11113" t="26987" r="42227" b="42228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578735" cy="194691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2977" t="-12254" r="-25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E41209A" id="Oval 2" o:spid="_x0000_s1026" alt="Title: Professional Headshot of Man" style="width:203.05pt;height:153.3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8E00ABC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608CAC1" w14:textId="77777777" w:rsidR="001B2ABD" w:rsidRPr="008B3214" w:rsidRDefault="00DB112C" w:rsidP="001B2ABD">
            <w:pPr>
              <w:pStyle w:val="Title"/>
              <w:rPr>
                <w:sz w:val="72"/>
                <w:szCs w:val="72"/>
              </w:rPr>
            </w:pPr>
            <w:r w:rsidRPr="008B3214">
              <w:rPr>
                <w:sz w:val="72"/>
                <w:szCs w:val="72"/>
              </w:rPr>
              <w:t>Luke Morreale</w:t>
            </w:r>
          </w:p>
          <w:p w14:paraId="0A8E0E74" w14:textId="77777777" w:rsidR="00C37895" w:rsidRPr="00C37895" w:rsidRDefault="00DB112C" w:rsidP="00C37895">
            <w:pPr>
              <w:pStyle w:val="Subtitle"/>
              <w:rPr>
                <w:spacing w:val="9"/>
                <w:w w:val="100"/>
              </w:rPr>
            </w:pPr>
            <w:r w:rsidRPr="00C37895">
              <w:rPr>
                <w:spacing w:val="16"/>
                <w:w w:val="100"/>
              </w:rPr>
              <w:t>Actor/Mode</w:t>
            </w:r>
            <w:r w:rsidRPr="00C37895">
              <w:rPr>
                <w:spacing w:val="10"/>
                <w:w w:val="100"/>
              </w:rPr>
              <w:t>l</w:t>
            </w:r>
          </w:p>
          <w:p w14:paraId="1E59F18C" w14:textId="77777777" w:rsidR="00C37895" w:rsidRDefault="00C37895" w:rsidP="00C37895">
            <w:pPr>
              <w:pStyle w:val="Heading2"/>
            </w:pPr>
            <w:r>
              <w:t>Goals</w:t>
            </w:r>
          </w:p>
          <w:p w14:paraId="31C86251" w14:textId="019597F0" w:rsidR="00C37895" w:rsidRPr="008B3214" w:rsidRDefault="00C37895" w:rsidP="00C37895">
            <w:pPr>
              <w:rPr>
                <w:sz w:val="20"/>
                <w:szCs w:val="20"/>
              </w:rPr>
            </w:pPr>
            <w:r w:rsidRPr="008B3214">
              <w:rPr>
                <w:sz w:val="20"/>
                <w:szCs w:val="20"/>
              </w:rPr>
              <w:t>My goal</w:t>
            </w:r>
            <w:r w:rsidR="00B0427B">
              <w:rPr>
                <w:sz w:val="20"/>
                <w:szCs w:val="20"/>
              </w:rPr>
              <w:t xml:space="preserve"> is</w:t>
            </w:r>
            <w:r w:rsidRPr="008B3214">
              <w:rPr>
                <w:sz w:val="20"/>
                <w:szCs w:val="20"/>
              </w:rPr>
              <w:t xml:space="preserve"> to </w:t>
            </w:r>
            <w:r w:rsidR="00B0427B">
              <w:rPr>
                <w:sz w:val="20"/>
                <w:szCs w:val="20"/>
              </w:rPr>
              <w:t xml:space="preserve">thoroughly learn </w:t>
            </w:r>
            <w:r w:rsidRPr="008B3214">
              <w:rPr>
                <w:sz w:val="20"/>
                <w:szCs w:val="20"/>
              </w:rPr>
              <w:t xml:space="preserve">all </w:t>
            </w:r>
            <w:r w:rsidR="008B3214" w:rsidRPr="008B3214">
              <w:rPr>
                <w:sz w:val="20"/>
                <w:szCs w:val="20"/>
              </w:rPr>
              <w:t xml:space="preserve">aspects </w:t>
            </w:r>
            <w:r w:rsidR="001335E1">
              <w:rPr>
                <w:sz w:val="20"/>
                <w:szCs w:val="20"/>
              </w:rPr>
              <w:t>of</w:t>
            </w:r>
            <w:r w:rsidR="008B3214" w:rsidRPr="008B3214">
              <w:rPr>
                <w:sz w:val="20"/>
                <w:szCs w:val="20"/>
              </w:rPr>
              <w:t xml:space="preserve"> the </w:t>
            </w:r>
            <w:r w:rsidR="001335E1">
              <w:rPr>
                <w:sz w:val="20"/>
                <w:szCs w:val="20"/>
              </w:rPr>
              <w:t xml:space="preserve">film </w:t>
            </w:r>
            <w:r w:rsidR="008B3214" w:rsidRPr="008B3214">
              <w:rPr>
                <w:sz w:val="20"/>
                <w:szCs w:val="20"/>
              </w:rPr>
              <w:t>acting industry.</w:t>
            </w:r>
          </w:p>
          <w:p w14:paraId="49CA4705" w14:textId="77777777" w:rsidR="008B3214" w:rsidRPr="008B3214" w:rsidRDefault="008B3214" w:rsidP="00C37895">
            <w:pPr>
              <w:rPr>
                <w:sz w:val="20"/>
                <w:szCs w:val="20"/>
              </w:rPr>
            </w:pPr>
          </w:p>
          <w:p w14:paraId="1F0469B4" w14:textId="499FCDD7" w:rsidR="008B3214" w:rsidRPr="008B3214" w:rsidRDefault="008B3214" w:rsidP="00C37895">
            <w:pPr>
              <w:rPr>
                <w:sz w:val="20"/>
                <w:szCs w:val="20"/>
              </w:rPr>
            </w:pPr>
            <w:r w:rsidRPr="008B3214">
              <w:rPr>
                <w:sz w:val="20"/>
                <w:szCs w:val="20"/>
              </w:rPr>
              <w:t>Acting</w:t>
            </w:r>
            <w:r w:rsidR="00B0427B">
              <w:rPr>
                <w:sz w:val="20"/>
                <w:szCs w:val="20"/>
              </w:rPr>
              <w:t xml:space="preserve"> in </w:t>
            </w:r>
            <w:r w:rsidRPr="008B3214">
              <w:rPr>
                <w:sz w:val="20"/>
                <w:szCs w:val="20"/>
              </w:rPr>
              <w:t>cinema</w:t>
            </w:r>
            <w:r w:rsidR="00B0427B">
              <w:rPr>
                <w:sz w:val="20"/>
                <w:szCs w:val="20"/>
              </w:rPr>
              <w:t xml:space="preserve"> is </w:t>
            </w:r>
            <w:r w:rsidR="000B1156">
              <w:rPr>
                <w:sz w:val="20"/>
                <w:szCs w:val="20"/>
              </w:rPr>
              <w:t xml:space="preserve">very </w:t>
            </w:r>
            <w:bookmarkStart w:id="0" w:name="_GoBack"/>
            <w:bookmarkEnd w:id="0"/>
            <w:r w:rsidR="00B0427B">
              <w:rPr>
                <w:sz w:val="20"/>
                <w:szCs w:val="20"/>
              </w:rPr>
              <w:t xml:space="preserve">intriguing to me </w:t>
            </w:r>
            <w:r w:rsidRPr="008B3214">
              <w:rPr>
                <w:sz w:val="20"/>
                <w:szCs w:val="20"/>
              </w:rPr>
              <w:t>and I want to l</w:t>
            </w:r>
            <w:r w:rsidR="005B0861">
              <w:rPr>
                <w:sz w:val="20"/>
                <w:szCs w:val="20"/>
              </w:rPr>
              <w:t>earn</w:t>
            </w:r>
            <w:r w:rsidR="00373D6F">
              <w:rPr>
                <w:sz w:val="20"/>
                <w:szCs w:val="20"/>
              </w:rPr>
              <w:t xml:space="preserve"> all I can about it.</w:t>
            </w:r>
            <w:r w:rsidR="00931170">
              <w:rPr>
                <w:sz w:val="20"/>
                <w:szCs w:val="20"/>
              </w:rPr>
              <w:t xml:space="preserve"> I</w:t>
            </w:r>
            <w:r w:rsidR="001335E1">
              <w:rPr>
                <w:sz w:val="20"/>
                <w:szCs w:val="20"/>
              </w:rPr>
              <w:t xml:space="preserve"> </w:t>
            </w:r>
            <w:r w:rsidR="00931170">
              <w:rPr>
                <w:sz w:val="20"/>
                <w:szCs w:val="20"/>
              </w:rPr>
              <w:t>am also interested in modeling because both industries go hand in hand.</w:t>
            </w:r>
          </w:p>
          <w:p w14:paraId="1A6D00F9" w14:textId="62CB0E7F" w:rsidR="00CF0F67" w:rsidRDefault="00CF0F67" w:rsidP="00C37895">
            <w:pPr>
              <w:rPr>
                <w:sz w:val="20"/>
                <w:szCs w:val="20"/>
              </w:rPr>
            </w:pPr>
          </w:p>
          <w:p w14:paraId="5A571CB6" w14:textId="19703E03" w:rsidR="00CF0F67" w:rsidRPr="00D31D98" w:rsidRDefault="00CD7F20" w:rsidP="00C378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currently do not have an acting portfolio </w:t>
            </w:r>
            <w:r w:rsidR="00931170">
              <w:rPr>
                <w:sz w:val="20"/>
                <w:szCs w:val="20"/>
              </w:rPr>
              <w:t>however</w:t>
            </w:r>
            <w:r>
              <w:rPr>
                <w:sz w:val="20"/>
                <w:szCs w:val="20"/>
              </w:rPr>
              <w:t xml:space="preserve"> I am</w:t>
            </w:r>
            <w:r w:rsidR="00E22C5A">
              <w:rPr>
                <w:sz w:val="20"/>
                <w:szCs w:val="20"/>
              </w:rPr>
              <w:t xml:space="preserve"> eager </w:t>
            </w:r>
            <w:r>
              <w:rPr>
                <w:sz w:val="20"/>
                <w:szCs w:val="20"/>
              </w:rPr>
              <w:t>to get started and am confident in my ability to learn and create a knack for it.</w:t>
            </w:r>
          </w:p>
        </w:tc>
      </w:tr>
      <w:tr w:rsidR="001B2ABD" w14:paraId="397B8AFB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C5916BFC41AC434095B995582E07C2DC"/>
              </w:placeholder>
              <w:temporary/>
              <w:showingPlcHdr/>
              <w15:appearance w15:val="hidden"/>
            </w:sdtPr>
            <w:sdtEndPr/>
            <w:sdtContent>
              <w:p w14:paraId="128C03DB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314FEDEE" w14:textId="02B45E5D" w:rsidR="00036450" w:rsidRPr="00C4444A" w:rsidRDefault="00C4444A" w:rsidP="00C4444A">
            <w:pPr>
              <w:rPr>
                <w:sz w:val="20"/>
                <w:szCs w:val="20"/>
              </w:rPr>
            </w:pPr>
            <w:r w:rsidRPr="00C4444A">
              <w:rPr>
                <w:sz w:val="20"/>
                <w:szCs w:val="20"/>
              </w:rPr>
              <w:t>Height: 6’1</w:t>
            </w:r>
          </w:p>
          <w:p w14:paraId="5C94C776" w14:textId="54D3ECA7" w:rsidR="00C4444A" w:rsidRPr="00C4444A" w:rsidRDefault="00C4444A" w:rsidP="00C4444A">
            <w:pPr>
              <w:rPr>
                <w:sz w:val="20"/>
                <w:szCs w:val="20"/>
              </w:rPr>
            </w:pPr>
            <w:r w:rsidRPr="00C4444A">
              <w:rPr>
                <w:sz w:val="20"/>
                <w:szCs w:val="20"/>
              </w:rPr>
              <w:t>Age: 20</w:t>
            </w:r>
          </w:p>
          <w:p w14:paraId="612A98AF" w14:textId="7548FA83" w:rsidR="00C4444A" w:rsidRPr="00C4444A" w:rsidRDefault="00C4444A" w:rsidP="00C4444A">
            <w:pPr>
              <w:rPr>
                <w:sz w:val="20"/>
                <w:szCs w:val="20"/>
              </w:rPr>
            </w:pPr>
            <w:r w:rsidRPr="00C4444A">
              <w:rPr>
                <w:sz w:val="20"/>
                <w:szCs w:val="20"/>
              </w:rPr>
              <w:t>Hair: Brown</w:t>
            </w:r>
          </w:p>
          <w:p w14:paraId="505511F2" w14:textId="27E2D0B0" w:rsidR="00C4444A" w:rsidRPr="00C4444A" w:rsidRDefault="00C4444A" w:rsidP="00C4444A">
            <w:pPr>
              <w:rPr>
                <w:sz w:val="20"/>
                <w:szCs w:val="20"/>
              </w:rPr>
            </w:pPr>
            <w:r w:rsidRPr="00C4444A">
              <w:rPr>
                <w:sz w:val="20"/>
                <w:szCs w:val="20"/>
              </w:rPr>
              <w:t>Eye Color: Hazel</w:t>
            </w:r>
          </w:p>
          <w:p w14:paraId="436CC50E" w14:textId="06479373" w:rsidR="00C4444A" w:rsidRPr="00C4444A" w:rsidRDefault="00C4444A" w:rsidP="00C4444A">
            <w:pPr>
              <w:rPr>
                <w:sz w:val="20"/>
                <w:szCs w:val="20"/>
              </w:rPr>
            </w:pPr>
            <w:r w:rsidRPr="00C4444A">
              <w:rPr>
                <w:sz w:val="20"/>
                <w:szCs w:val="20"/>
              </w:rPr>
              <w:t>Weight: 160</w:t>
            </w:r>
          </w:p>
          <w:p w14:paraId="02F04792" w14:textId="17132735" w:rsidR="00C4444A" w:rsidRDefault="00C4444A" w:rsidP="00C4444A"/>
          <w:p w14:paraId="626797E7" w14:textId="77777777" w:rsidR="00036450" w:rsidRDefault="00036450" w:rsidP="00036450"/>
          <w:sdt>
            <w:sdtPr>
              <w:id w:val="-1954003311"/>
              <w:placeholder>
                <w:docPart w:val="B41AD47D268049BEBC6E471D22446F3E"/>
              </w:placeholder>
              <w:temporary/>
              <w:showingPlcHdr/>
              <w15:appearance w15:val="hidden"/>
            </w:sdtPr>
            <w:sdtEndPr/>
            <w:sdtContent>
              <w:p w14:paraId="3B3B6DF5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63300D6737AC456992419AC7F3BFC0C7"/>
              </w:placeholder>
              <w:temporary/>
              <w:showingPlcHdr/>
              <w15:appearance w15:val="hidden"/>
            </w:sdtPr>
            <w:sdtEndPr/>
            <w:sdtContent>
              <w:p w14:paraId="71F61F33" w14:textId="77777777" w:rsidR="004D3011" w:rsidRPr="00C4444A" w:rsidRDefault="004D3011" w:rsidP="004D3011">
                <w:pPr>
                  <w:rPr>
                    <w:sz w:val="20"/>
                    <w:szCs w:val="20"/>
                  </w:rPr>
                </w:pPr>
                <w:r w:rsidRPr="00C4444A">
                  <w:rPr>
                    <w:sz w:val="20"/>
                    <w:szCs w:val="20"/>
                  </w:rPr>
                  <w:t>PHONE:</w:t>
                </w:r>
              </w:p>
            </w:sdtContent>
          </w:sdt>
          <w:p w14:paraId="0A17E782" w14:textId="32A7B5CD" w:rsidR="004D3011" w:rsidRPr="00C4444A" w:rsidRDefault="00C37895" w:rsidP="004D3011">
            <w:pPr>
              <w:rPr>
                <w:sz w:val="20"/>
                <w:szCs w:val="20"/>
              </w:rPr>
            </w:pPr>
            <w:r w:rsidRPr="00C4444A">
              <w:rPr>
                <w:sz w:val="20"/>
                <w:szCs w:val="20"/>
              </w:rPr>
              <w:t>208-821-4612</w:t>
            </w:r>
          </w:p>
          <w:p w14:paraId="45123542" w14:textId="77777777" w:rsidR="004D3011" w:rsidRDefault="004D3011" w:rsidP="004D3011"/>
          <w:p w14:paraId="66920868" w14:textId="02374328" w:rsidR="004D3011" w:rsidRDefault="00C37895" w:rsidP="004D3011">
            <w:r>
              <w:t>EMAIL:</w:t>
            </w:r>
          </w:p>
          <w:p w14:paraId="1D18056A" w14:textId="25D9131B" w:rsidR="00C37895" w:rsidRPr="00C4444A" w:rsidRDefault="00B0427B" w:rsidP="004D301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  <w:r w:rsidR="00C37895" w:rsidRPr="00C4444A">
              <w:rPr>
                <w:sz w:val="20"/>
                <w:szCs w:val="20"/>
              </w:rPr>
              <w:t>ukemorreal</w:t>
            </w:r>
            <w:r>
              <w:rPr>
                <w:sz w:val="20"/>
                <w:szCs w:val="20"/>
              </w:rPr>
              <w:t>e1</w:t>
            </w:r>
            <w:r w:rsidR="00C37895" w:rsidRPr="00C4444A">
              <w:rPr>
                <w:sz w:val="20"/>
                <w:szCs w:val="20"/>
              </w:rPr>
              <w:t>4@gmail.com</w:t>
            </w:r>
          </w:p>
          <w:sdt>
            <w:sdtPr>
              <w:id w:val="-1444214663"/>
              <w:placeholder>
                <w:docPart w:val="DB8CFCE820524038B62213731A543FC9"/>
              </w:placeholder>
              <w:temporary/>
              <w:showingPlcHdr/>
              <w15:appearance w15:val="hidden"/>
            </w:sdtPr>
            <w:sdtEndPr/>
            <w:sdtContent>
              <w:p w14:paraId="7DB9DDF9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74684E5D" w14:textId="77777777" w:rsidR="00B0427B" w:rsidRDefault="00FC7FD1" w:rsidP="004D3011">
            <w:pPr>
              <w:rPr>
                <w:sz w:val="20"/>
                <w:szCs w:val="20"/>
              </w:rPr>
            </w:pPr>
            <w:r w:rsidRPr="00C4444A">
              <w:rPr>
                <w:sz w:val="20"/>
                <w:szCs w:val="20"/>
              </w:rPr>
              <w:t>Hiking</w:t>
            </w:r>
          </w:p>
          <w:p w14:paraId="5E8597A2" w14:textId="3E5F9873" w:rsidR="004D3011" w:rsidRPr="00C4444A" w:rsidRDefault="00FC7FD1" w:rsidP="004D3011">
            <w:pPr>
              <w:rPr>
                <w:sz w:val="20"/>
                <w:szCs w:val="20"/>
              </w:rPr>
            </w:pPr>
            <w:r w:rsidRPr="00C4444A">
              <w:rPr>
                <w:sz w:val="20"/>
                <w:szCs w:val="20"/>
              </w:rPr>
              <w:t>Fishing</w:t>
            </w:r>
          </w:p>
          <w:p w14:paraId="46171D8F" w14:textId="26F9B538" w:rsidR="004D3011" w:rsidRPr="00C4444A" w:rsidRDefault="00FC7FD1" w:rsidP="004D3011">
            <w:pPr>
              <w:rPr>
                <w:sz w:val="20"/>
                <w:szCs w:val="20"/>
              </w:rPr>
            </w:pPr>
            <w:r w:rsidRPr="00C4444A">
              <w:rPr>
                <w:sz w:val="20"/>
                <w:szCs w:val="20"/>
              </w:rPr>
              <w:t>Snowboarding</w:t>
            </w:r>
          </w:p>
          <w:p w14:paraId="7FD5CC84" w14:textId="220F0EAD" w:rsidR="004D3011" w:rsidRPr="00C4444A" w:rsidRDefault="004D3011" w:rsidP="004D3011">
            <w:pPr>
              <w:rPr>
                <w:sz w:val="20"/>
                <w:szCs w:val="20"/>
              </w:rPr>
            </w:pPr>
          </w:p>
          <w:p w14:paraId="4813CE6D" w14:textId="2248CF92" w:rsidR="004D3011" w:rsidRPr="004D3011" w:rsidRDefault="004D3011" w:rsidP="004D3011"/>
        </w:tc>
        <w:tc>
          <w:tcPr>
            <w:tcW w:w="720" w:type="dxa"/>
          </w:tcPr>
          <w:p w14:paraId="3AE309C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FFBD3DC2A5AA4347B983933E17002E8D"/>
              </w:placeholder>
              <w:temporary/>
              <w:showingPlcHdr/>
              <w15:appearance w15:val="hidden"/>
            </w:sdtPr>
            <w:sdtEndPr/>
            <w:sdtContent>
              <w:p w14:paraId="32FB23DC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79B7F78" w14:textId="1CE0E411" w:rsidR="00036450" w:rsidRPr="005B0861" w:rsidRDefault="00DB112C" w:rsidP="00DB112C">
            <w:pPr>
              <w:pStyle w:val="Heading4"/>
              <w:rPr>
                <w:sz w:val="22"/>
              </w:rPr>
            </w:pPr>
            <w:r w:rsidRPr="005B0861">
              <w:rPr>
                <w:sz w:val="22"/>
              </w:rPr>
              <w:t>Compass Academ</w:t>
            </w:r>
            <w:r w:rsidR="008B3214" w:rsidRPr="005B0861">
              <w:rPr>
                <w:sz w:val="22"/>
              </w:rPr>
              <w:t>y</w:t>
            </w:r>
          </w:p>
          <w:p w14:paraId="5376028C" w14:textId="77777777" w:rsidR="00036450" w:rsidRPr="005B0861" w:rsidRDefault="00DB112C" w:rsidP="00036450">
            <w:pPr>
              <w:rPr>
                <w:sz w:val="20"/>
                <w:szCs w:val="20"/>
              </w:rPr>
            </w:pPr>
            <w:r w:rsidRPr="005B0861">
              <w:rPr>
                <w:sz w:val="20"/>
                <w:szCs w:val="20"/>
              </w:rPr>
              <w:t>Graduated June 2018</w:t>
            </w:r>
          </w:p>
          <w:p w14:paraId="714C9A89" w14:textId="77777777" w:rsidR="00036450" w:rsidRPr="005B0861" w:rsidRDefault="00DB112C" w:rsidP="00DB112C">
            <w:pPr>
              <w:pStyle w:val="Heading4"/>
              <w:rPr>
                <w:sz w:val="22"/>
              </w:rPr>
            </w:pPr>
            <w:r w:rsidRPr="005B0861">
              <w:rPr>
                <w:sz w:val="22"/>
              </w:rPr>
              <w:t>College of Eastern Idaho</w:t>
            </w:r>
          </w:p>
          <w:p w14:paraId="22D16645" w14:textId="77777777" w:rsidR="00DB112C" w:rsidRPr="005B0861" w:rsidRDefault="00DB112C" w:rsidP="00DB112C">
            <w:pPr>
              <w:rPr>
                <w:sz w:val="20"/>
                <w:szCs w:val="20"/>
              </w:rPr>
            </w:pPr>
            <w:r w:rsidRPr="005B0861">
              <w:rPr>
                <w:sz w:val="20"/>
                <w:szCs w:val="20"/>
              </w:rPr>
              <w:t>Fall semester of 2019</w:t>
            </w:r>
          </w:p>
          <w:p w14:paraId="564D1924" w14:textId="77777777" w:rsidR="00036450" w:rsidRPr="005B0861" w:rsidRDefault="00DB112C" w:rsidP="00036450">
            <w:pPr>
              <w:rPr>
                <w:sz w:val="20"/>
                <w:szCs w:val="20"/>
              </w:rPr>
            </w:pPr>
            <w:r w:rsidRPr="005B0861">
              <w:rPr>
                <w:sz w:val="20"/>
                <w:szCs w:val="20"/>
              </w:rPr>
              <w:t>General education classes including speech and public speaking classes</w:t>
            </w:r>
          </w:p>
          <w:sdt>
            <w:sdtPr>
              <w:id w:val="1001553383"/>
              <w:placeholder>
                <w:docPart w:val="6E2654C5E1D44B8CB9D52FD366C2D460"/>
              </w:placeholder>
              <w:temporary/>
              <w:showingPlcHdr/>
              <w15:appearance w15:val="hidden"/>
            </w:sdtPr>
            <w:sdtEndPr/>
            <w:sdtContent>
              <w:p w14:paraId="66CA5D22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7C63C022" w14:textId="77777777" w:rsidR="00036450" w:rsidRPr="005B0861" w:rsidRDefault="00DB112C" w:rsidP="00B359E4">
            <w:pPr>
              <w:pStyle w:val="Heading4"/>
              <w:rPr>
                <w:bCs/>
                <w:sz w:val="22"/>
              </w:rPr>
            </w:pPr>
            <w:r w:rsidRPr="005B0861">
              <w:rPr>
                <w:sz w:val="22"/>
              </w:rPr>
              <w:t>Johnny Carino’s - Server</w:t>
            </w:r>
          </w:p>
          <w:p w14:paraId="19CECFF1" w14:textId="77777777" w:rsidR="00036450" w:rsidRPr="005B0861" w:rsidRDefault="00DB112C" w:rsidP="00B359E4">
            <w:pPr>
              <w:pStyle w:val="Date"/>
              <w:rPr>
                <w:sz w:val="20"/>
                <w:szCs w:val="20"/>
              </w:rPr>
            </w:pPr>
            <w:r w:rsidRPr="005B0861">
              <w:rPr>
                <w:sz w:val="20"/>
                <w:szCs w:val="20"/>
              </w:rPr>
              <w:t>2015-2018</w:t>
            </w:r>
          </w:p>
          <w:p w14:paraId="2E0C0022" w14:textId="754E08F6" w:rsidR="00036450" w:rsidRPr="005B0861" w:rsidRDefault="008B3214" w:rsidP="00036450">
            <w:pPr>
              <w:rPr>
                <w:sz w:val="20"/>
                <w:szCs w:val="20"/>
              </w:rPr>
            </w:pPr>
            <w:r w:rsidRPr="005B0861">
              <w:rPr>
                <w:sz w:val="20"/>
                <w:szCs w:val="20"/>
              </w:rPr>
              <w:t xml:space="preserve">Server and Host </w:t>
            </w:r>
          </w:p>
          <w:p w14:paraId="1D6DD8F1" w14:textId="77777777" w:rsidR="004D3011" w:rsidRDefault="004D3011" w:rsidP="00036450"/>
          <w:p w14:paraId="1A285F0F" w14:textId="77777777" w:rsidR="004D3011" w:rsidRPr="005B0861" w:rsidRDefault="00DB112C" w:rsidP="00B359E4">
            <w:pPr>
              <w:pStyle w:val="Heading4"/>
              <w:rPr>
                <w:bCs/>
                <w:sz w:val="22"/>
              </w:rPr>
            </w:pPr>
            <w:r w:rsidRPr="005B0861">
              <w:rPr>
                <w:sz w:val="22"/>
              </w:rPr>
              <w:t xml:space="preserve">Biolife Plasma Services </w:t>
            </w:r>
            <w:r w:rsidR="00063CBC" w:rsidRPr="005B0861">
              <w:rPr>
                <w:sz w:val="22"/>
              </w:rPr>
              <w:t>–</w:t>
            </w:r>
            <w:r w:rsidRPr="005B0861">
              <w:rPr>
                <w:sz w:val="22"/>
              </w:rPr>
              <w:t xml:space="preserve"> </w:t>
            </w:r>
            <w:r w:rsidR="00063CBC" w:rsidRPr="005B0861">
              <w:rPr>
                <w:sz w:val="22"/>
              </w:rPr>
              <w:t xml:space="preserve">Phlebotomist </w:t>
            </w:r>
          </w:p>
          <w:p w14:paraId="19D37D32" w14:textId="77777777" w:rsidR="004D3011" w:rsidRPr="005B0861" w:rsidRDefault="00063CBC" w:rsidP="00B359E4">
            <w:pPr>
              <w:pStyle w:val="Date"/>
              <w:rPr>
                <w:sz w:val="20"/>
                <w:szCs w:val="20"/>
              </w:rPr>
            </w:pPr>
            <w:r w:rsidRPr="005B0861">
              <w:rPr>
                <w:sz w:val="20"/>
                <w:szCs w:val="20"/>
              </w:rPr>
              <w:t>2017-2020</w:t>
            </w:r>
          </w:p>
          <w:p w14:paraId="6176AA39" w14:textId="77777777" w:rsidR="004D3011" w:rsidRPr="00063CBC" w:rsidRDefault="00063CBC" w:rsidP="00063CBC">
            <w:r w:rsidRPr="005B0861">
              <w:rPr>
                <w:sz w:val="20"/>
                <w:szCs w:val="20"/>
              </w:rPr>
              <w:t>Medical Historian and Phlebotomist</w:t>
            </w:r>
            <w:r>
              <w:t xml:space="preserve"> </w:t>
            </w:r>
          </w:p>
          <w:p w14:paraId="7EAC491C" w14:textId="77777777" w:rsidR="00036450" w:rsidRDefault="00CD7D09" w:rsidP="00CD7D09">
            <w:pPr>
              <w:pStyle w:val="Heading2"/>
            </w:pPr>
            <w:r>
              <w:t>skills</w:t>
            </w:r>
          </w:p>
          <w:p w14:paraId="19B114E6" w14:textId="7D06EFE5" w:rsidR="00CD7D09" w:rsidRPr="005B0861" w:rsidRDefault="00CD7D09" w:rsidP="00CF0F67">
            <w:pPr>
              <w:spacing w:line="276" w:lineRule="auto"/>
              <w:rPr>
                <w:sz w:val="20"/>
                <w:szCs w:val="20"/>
              </w:rPr>
            </w:pPr>
            <w:r w:rsidRPr="005B0861">
              <w:rPr>
                <w:sz w:val="20"/>
                <w:szCs w:val="20"/>
              </w:rPr>
              <w:t xml:space="preserve">I </w:t>
            </w:r>
            <w:r w:rsidR="00931170">
              <w:rPr>
                <w:sz w:val="20"/>
                <w:szCs w:val="20"/>
              </w:rPr>
              <w:t>excel</w:t>
            </w:r>
            <w:r w:rsidRPr="005B0861">
              <w:rPr>
                <w:sz w:val="20"/>
                <w:szCs w:val="20"/>
              </w:rPr>
              <w:t xml:space="preserve"> at multi-</w:t>
            </w:r>
            <w:r w:rsidR="00FD762A" w:rsidRPr="005B0861">
              <w:rPr>
                <w:sz w:val="20"/>
                <w:szCs w:val="20"/>
              </w:rPr>
              <w:t>tasking and</w:t>
            </w:r>
            <w:r w:rsidRPr="005B0861">
              <w:rPr>
                <w:sz w:val="20"/>
                <w:szCs w:val="20"/>
              </w:rPr>
              <w:t xml:space="preserve"> can </w:t>
            </w:r>
            <w:r w:rsidR="001335E1">
              <w:rPr>
                <w:sz w:val="20"/>
                <w:szCs w:val="20"/>
              </w:rPr>
              <w:t>learn new concepts</w:t>
            </w:r>
            <w:r w:rsidR="00FD762A" w:rsidRPr="005B0861">
              <w:rPr>
                <w:sz w:val="20"/>
                <w:szCs w:val="20"/>
              </w:rPr>
              <w:t xml:space="preserve"> quickly. Once I understand the </w:t>
            </w:r>
            <w:r w:rsidR="00931170" w:rsidRPr="005B0861">
              <w:rPr>
                <w:sz w:val="20"/>
                <w:szCs w:val="20"/>
              </w:rPr>
              <w:t>job</w:t>
            </w:r>
            <w:r w:rsidR="00E22C5A">
              <w:rPr>
                <w:sz w:val="20"/>
                <w:szCs w:val="20"/>
              </w:rPr>
              <w:t xml:space="preserve">, </w:t>
            </w:r>
            <w:r w:rsidR="00FD762A" w:rsidRPr="005B0861">
              <w:rPr>
                <w:sz w:val="20"/>
                <w:szCs w:val="20"/>
              </w:rPr>
              <w:t>I really like to put passion into my work and do the best I can.</w:t>
            </w:r>
            <w:r w:rsidR="00E7688B">
              <w:rPr>
                <w:sz w:val="20"/>
                <w:szCs w:val="20"/>
              </w:rPr>
              <w:t xml:space="preserve"> </w:t>
            </w:r>
            <w:r w:rsidR="001335E1">
              <w:rPr>
                <w:sz w:val="20"/>
                <w:szCs w:val="20"/>
              </w:rPr>
              <w:t>I also w</w:t>
            </w:r>
            <w:r w:rsidR="00E7688B">
              <w:rPr>
                <w:sz w:val="20"/>
                <w:szCs w:val="20"/>
              </w:rPr>
              <w:t>ork well with others</w:t>
            </w:r>
            <w:r w:rsidR="00931170">
              <w:rPr>
                <w:sz w:val="20"/>
                <w:szCs w:val="20"/>
              </w:rPr>
              <w:t>.</w:t>
            </w:r>
          </w:p>
        </w:tc>
      </w:tr>
    </w:tbl>
    <w:p w14:paraId="538F8757" w14:textId="77777777" w:rsidR="0043117B" w:rsidRDefault="000B1156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9BCC09" w14:textId="77777777" w:rsidR="00DB112C" w:rsidRDefault="00DB112C" w:rsidP="000C45FF">
      <w:r>
        <w:separator/>
      </w:r>
    </w:p>
  </w:endnote>
  <w:endnote w:type="continuationSeparator" w:id="0">
    <w:p w14:paraId="22E88944" w14:textId="77777777" w:rsidR="00DB112C" w:rsidRDefault="00DB112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C22383" w14:textId="77777777" w:rsidR="00DB112C" w:rsidRDefault="00DB112C" w:rsidP="000C45FF">
      <w:r>
        <w:separator/>
      </w:r>
    </w:p>
  </w:footnote>
  <w:footnote w:type="continuationSeparator" w:id="0">
    <w:p w14:paraId="67AC5276" w14:textId="77777777" w:rsidR="00DB112C" w:rsidRDefault="00DB112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88C7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A875232" wp14:editId="34693BA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12C"/>
    <w:rsid w:val="00036450"/>
    <w:rsid w:val="00063CBC"/>
    <w:rsid w:val="00094499"/>
    <w:rsid w:val="000B1156"/>
    <w:rsid w:val="000C345F"/>
    <w:rsid w:val="000C45FF"/>
    <w:rsid w:val="000E3FD1"/>
    <w:rsid w:val="00112054"/>
    <w:rsid w:val="001335E1"/>
    <w:rsid w:val="001525E1"/>
    <w:rsid w:val="00180329"/>
    <w:rsid w:val="0019001F"/>
    <w:rsid w:val="001A74A5"/>
    <w:rsid w:val="001B2ABD"/>
    <w:rsid w:val="001D6988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73D6F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B0861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8A52EE"/>
    <w:rsid w:val="008B3214"/>
    <w:rsid w:val="009260CD"/>
    <w:rsid w:val="00931170"/>
    <w:rsid w:val="00952C25"/>
    <w:rsid w:val="00A2118D"/>
    <w:rsid w:val="00A9167A"/>
    <w:rsid w:val="00AC3171"/>
    <w:rsid w:val="00AD76E2"/>
    <w:rsid w:val="00B026C1"/>
    <w:rsid w:val="00B0427B"/>
    <w:rsid w:val="00B20152"/>
    <w:rsid w:val="00B2240D"/>
    <w:rsid w:val="00B359E4"/>
    <w:rsid w:val="00B57D98"/>
    <w:rsid w:val="00B70850"/>
    <w:rsid w:val="00BB2486"/>
    <w:rsid w:val="00C066B6"/>
    <w:rsid w:val="00C37895"/>
    <w:rsid w:val="00C37BA1"/>
    <w:rsid w:val="00C4444A"/>
    <w:rsid w:val="00C4674C"/>
    <w:rsid w:val="00C506CF"/>
    <w:rsid w:val="00C72BED"/>
    <w:rsid w:val="00C9578B"/>
    <w:rsid w:val="00CB0055"/>
    <w:rsid w:val="00CD7D09"/>
    <w:rsid w:val="00CD7F20"/>
    <w:rsid w:val="00CF0F67"/>
    <w:rsid w:val="00D2522B"/>
    <w:rsid w:val="00D31D98"/>
    <w:rsid w:val="00D422DE"/>
    <w:rsid w:val="00D5459D"/>
    <w:rsid w:val="00DA1F4D"/>
    <w:rsid w:val="00DB112C"/>
    <w:rsid w:val="00DD172A"/>
    <w:rsid w:val="00E22C5A"/>
    <w:rsid w:val="00E25A26"/>
    <w:rsid w:val="00E4381A"/>
    <w:rsid w:val="00E55D74"/>
    <w:rsid w:val="00E7688B"/>
    <w:rsid w:val="00F60274"/>
    <w:rsid w:val="00F77FB9"/>
    <w:rsid w:val="00FB068F"/>
    <w:rsid w:val="00FC7FD1"/>
    <w:rsid w:val="00FD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04E532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em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916BFC41AC434095B995582E07C2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BAC205-8CE9-4CD4-92D9-CF0ED6DFDCA6}"/>
      </w:docPartPr>
      <w:docPartBody>
        <w:p w:rsidR="00552FA8" w:rsidRDefault="00552FA8">
          <w:pPr>
            <w:pStyle w:val="C5916BFC41AC434095B995582E07C2DC"/>
          </w:pPr>
          <w:r w:rsidRPr="00D5459D">
            <w:t>Profile</w:t>
          </w:r>
        </w:p>
      </w:docPartBody>
    </w:docPart>
    <w:docPart>
      <w:docPartPr>
        <w:name w:val="B41AD47D268049BEBC6E471D22446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D084E2-C274-4505-B022-CDC6C50545D8}"/>
      </w:docPartPr>
      <w:docPartBody>
        <w:p w:rsidR="00552FA8" w:rsidRDefault="00552FA8">
          <w:pPr>
            <w:pStyle w:val="B41AD47D268049BEBC6E471D22446F3E"/>
          </w:pPr>
          <w:r w:rsidRPr="00CB0055">
            <w:t>Contact</w:t>
          </w:r>
        </w:p>
      </w:docPartBody>
    </w:docPart>
    <w:docPart>
      <w:docPartPr>
        <w:name w:val="63300D6737AC456992419AC7F3BFC0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F10344-E4B9-4865-AC33-32AF975EA568}"/>
      </w:docPartPr>
      <w:docPartBody>
        <w:p w:rsidR="00552FA8" w:rsidRDefault="00552FA8">
          <w:pPr>
            <w:pStyle w:val="63300D6737AC456992419AC7F3BFC0C7"/>
          </w:pPr>
          <w:r w:rsidRPr="004D3011">
            <w:t>PHONE:</w:t>
          </w:r>
        </w:p>
      </w:docPartBody>
    </w:docPart>
    <w:docPart>
      <w:docPartPr>
        <w:name w:val="DB8CFCE820524038B62213731A543F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7857B4-2FDA-4D95-8B75-3868AA4E09DA}"/>
      </w:docPartPr>
      <w:docPartBody>
        <w:p w:rsidR="00552FA8" w:rsidRDefault="00552FA8">
          <w:pPr>
            <w:pStyle w:val="DB8CFCE820524038B62213731A543FC9"/>
          </w:pPr>
          <w:r w:rsidRPr="00CB0055">
            <w:t>Hobbies</w:t>
          </w:r>
        </w:p>
      </w:docPartBody>
    </w:docPart>
    <w:docPart>
      <w:docPartPr>
        <w:name w:val="FFBD3DC2A5AA4347B983933E17002E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92160D-7686-4CB9-B0FE-CF3CE20E9A95}"/>
      </w:docPartPr>
      <w:docPartBody>
        <w:p w:rsidR="00552FA8" w:rsidRDefault="00552FA8">
          <w:pPr>
            <w:pStyle w:val="FFBD3DC2A5AA4347B983933E17002E8D"/>
          </w:pPr>
          <w:r w:rsidRPr="00036450">
            <w:t>EDUCATION</w:t>
          </w:r>
        </w:p>
      </w:docPartBody>
    </w:docPart>
    <w:docPart>
      <w:docPartPr>
        <w:name w:val="6E2654C5E1D44B8CB9D52FD366C2D4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9FE7D3-01D3-4209-AFDA-F41B30601C78}"/>
      </w:docPartPr>
      <w:docPartBody>
        <w:p w:rsidR="00552FA8" w:rsidRDefault="00552FA8">
          <w:pPr>
            <w:pStyle w:val="6E2654C5E1D44B8CB9D52FD366C2D460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FA8"/>
    <w:rsid w:val="00516872"/>
    <w:rsid w:val="0055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9A1A31DBE549C7ABEB5085CE923D88">
    <w:name w:val="F19A1A31DBE549C7ABEB5085CE923D88"/>
  </w:style>
  <w:style w:type="paragraph" w:customStyle="1" w:styleId="DF2EB92BC4DF4D64A33B2CCE79D0E662">
    <w:name w:val="DF2EB92BC4DF4D64A33B2CCE79D0E662"/>
  </w:style>
  <w:style w:type="paragraph" w:customStyle="1" w:styleId="C5916BFC41AC434095B995582E07C2DC">
    <w:name w:val="C5916BFC41AC434095B995582E07C2DC"/>
  </w:style>
  <w:style w:type="paragraph" w:customStyle="1" w:styleId="20C72B577B82458EB5C651EDDDCF816C">
    <w:name w:val="20C72B577B82458EB5C651EDDDCF816C"/>
  </w:style>
  <w:style w:type="paragraph" w:customStyle="1" w:styleId="B41AD47D268049BEBC6E471D22446F3E">
    <w:name w:val="B41AD47D268049BEBC6E471D22446F3E"/>
  </w:style>
  <w:style w:type="paragraph" w:customStyle="1" w:styleId="63300D6737AC456992419AC7F3BFC0C7">
    <w:name w:val="63300D6737AC456992419AC7F3BFC0C7"/>
  </w:style>
  <w:style w:type="paragraph" w:customStyle="1" w:styleId="10B6721BCFE947419636AED530018DDC">
    <w:name w:val="10B6721BCFE947419636AED530018DDC"/>
  </w:style>
  <w:style w:type="paragraph" w:customStyle="1" w:styleId="A0E40FCB95214C19B3D47724E8C67772">
    <w:name w:val="A0E40FCB95214C19B3D47724E8C67772"/>
  </w:style>
  <w:style w:type="paragraph" w:customStyle="1" w:styleId="E6527DA428BD446C8F886425FB3F161A">
    <w:name w:val="E6527DA428BD446C8F886425FB3F161A"/>
  </w:style>
  <w:style w:type="paragraph" w:customStyle="1" w:styleId="459FDDA434C74D3884BEA2C7D06DC4F2">
    <w:name w:val="459FDDA434C74D3884BEA2C7D06DC4F2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5A6FD6486B3A41B997E693FA5DC0FECF">
    <w:name w:val="5A6FD6486B3A41B997E693FA5DC0FECF"/>
  </w:style>
  <w:style w:type="paragraph" w:customStyle="1" w:styleId="DB8CFCE820524038B62213731A543FC9">
    <w:name w:val="DB8CFCE820524038B62213731A543FC9"/>
  </w:style>
  <w:style w:type="paragraph" w:customStyle="1" w:styleId="EEF39F245912408A87F20C9D07A811DF">
    <w:name w:val="EEF39F245912408A87F20C9D07A811DF"/>
  </w:style>
  <w:style w:type="paragraph" w:customStyle="1" w:styleId="4311DE8BFE9F41FAB2CF2925022BE812">
    <w:name w:val="4311DE8BFE9F41FAB2CF2925022BE812"/>
  </w:style>
  <w:style w:type="paragraph" w:customStyle="1" w:styleId="CC1BF3FAC6F1478A8590BA08A32A3E91">
    <w:name w:val="CC1BF3FAC6F1478A8590BA08A32A3E91"/>
  </w:style>
  <w:style w:type="paragraph" w:customStyle="1" w:styleId="DD3C754809224D97AF99D8D2BD5EE008">
    <w:name w:val="DD3C754809224D97AF99D8D2BD5EE008"/>
  </w:style>
  <w:style w:type="paragraph" w:customStyle="1" w:styleId="FFBD3DC2A5AA4347B983933E17002E8D">
    <w:name w:val="FFBD3DC2A5AA4347B983933E17002E8D"/>
  </w:style>
  <w:style w:type="paragraph" w:customStyle="1" w:styleId="E52AE327CC0F497D9CC7EDA12F7675BC">
    <w:name w:val="E52AE327CC0F497D9CC7EDA12F7675BC"/>
  </w:style>
  <w:style w:type="paragraph" w:customStyle="1" w:styleId="3616015FF1314C5B946BE63C1C6DE821">
    <w:name w:val="3616015FF1314C5B946BE63C1C6DE821"/>
  </w:style>
  <w:style w:type="paragraph" w:customStyle="1" w:styleId="808FF0FBDDFF4806913B30EA6B6331D9">
    <w:name w:val="808FF0FBDDFF4806913B30EA6B6331D9"/>
  </w:style>
  <w:style w:type="paragraph" w:customStyle="1" w:styleId="A93685C0D6E44244ADBB0A72B80E225A">
    <w:name w:val="A93685C0D6E44244ADBB0A72B80E225A"/>
  </w:style>
  <w:style w:type="paragraph" w:customStyle="1" w:styleId="085875B5162B4D06963FCE6960AA947A">
    <w:name w:val="085875B5162B4D06963FCE6960AA947A"/>
  </w:style>
  <w:style w:type="paragraph" w:customStyle="1" w:styleId="CE03D44840754325807324D6565319A5">
    <w:name w:val="CE03D44840754325807324D6565319A5"/>
  </w:style>
  <w:style w:type="paragraph" w:customStyle="1" w:styleId="B2964F8DDA2C4E29A1AC61FA8883C33F">
    <w:name w:val="B2964F8DDA2C4E29A1AC61FA8883C33F"/>
  </w:style>
  <w:style w:type="paragraph" w:customStyle="1" w:styleId="6E2654C5E1D44B8CB9D52FD366C2D460">
    <w:name w:val="6E2654C5E1D44B8CB9D52FD366C2D460"/>
  </w:style>
  <w:style w:type="paragraph" w:customStyle="1" w:styleId="E19BC15288BF419A89B8FC162A0835C2">
    <w:name w:val="E19BC15288BF419A89B8FC162A0835C2"/>
  </w:style>
  <w:style w:type="paragraph" w:customStyle="1" w:styleId="DE0D58B6FF684124AA7617F21DD29B76">
    <w:name w:val="DE0D58B6FF684124AA7617F21DD29B76"/>
  </w:style>
  <w:style w:type="paragraph" w:customStyle="1" w:styleId="DA548B92865042E8891F34F8004212DD">
    <w:name w:val="DA548B92865042E8891F34F8004212DD"/>
  </w:style>
  <w:style w:type="paragraph" w:customStyle="1" w:styleId="6E7740FA88BF46C4B74E8F17C8B58F4F">
    <w:name w:val="6E7740FA88BF46C4B74E8F17C8B58F4F"/>
  </w:style>
  <w:style w:type="paragraph" w:customStyle="1" w:styleId="A62A296887B84788A67213DB7F2B633A">
    <w:name w:val="A62A296887B84788A67213DB7F2B633A"/>
  </w:style>
  <w:style w:type="paragraph" w:customStyle="1" w:styleId="2645089B57BA4EE48329BD0B0840C88E">
    <w:name w:val="2645089B57BA4EE48329BD0B0840C88E"/>
  </w:style>
  <w:style w:type="paragraph" w:customStyle="1" w:styleId="3D33E732387F4C3EB8C27F2F5D434245">
    <w:name w:val="3D33E732387F4C3EB8C27F2F5D434245"/>
  </w:style>
  <w:style w:type="paragraph" w:customStyle="1" w:styleId="03A4B90D5A1445188C4D491CAAFA75B9">
    <w:name w:val="03A4B90D5A1445188C4D491CAAFA75B9"/>
  </w:style>
  <w:style w:type="paragraph" w:customStyle="1" w:styleId="E1CB73019ACF4DFC8B48E4E022DD43A9">
    <w:name w:val="E1CB73019ACF4DFC8B48E4E022DD43A9"/>
  </w:style>
  <w:style w:type="paragraph" w:customStyle="1" w:styleId="2399AB574ED14723B4556A999E13AA34">
    <w:name w:val="2399AB574ED14723B4556A999E13AA34"/>
  </w:style>
  <w:style w:type="paragraph" w:customStyle="1" w:styleId="581C5443D0D44E64A1C7F0730E93E2D6">
    <w:name w:val="581C5443D0D44E64A1C7F0730E93E2D6"/>
  </w:style>
  <w:style w:type="paragraph" w:customStyle="1" w:styleId="9E0C4036D7E54898BC8E0D844B091FDA">
    <w:name w:val="9E0C4036D7E54898BC8E0D844B091FDA"/>
  </w:style>
  <w:style w:type="paragraph" w:customStyle="1" w:styleId="96FBA2E744684C9DA880231B57B8C79E">
    <w:name w:val="96FBA2E744684C9DA880231B57B8C79E"/>
  </w:style>
  <w:style w:type="paragraph" w:customStyle="1" w:styleId="76AA089B6C3A4639AE9ABA85E514EAE4">
    <w:name w:val="76AA089B6C3A4639AE9ABA85E514EAE4"/>
  </w:style>
  <w:style w:type="paragraph" w:customStyle="1" w:styleId="70CF2561B5BD4BCD9A5048CAF4A8A484">
    <w:name w:val="70CF2561B5BD4BCD9A5048CAF4A8A48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9A61A220346D43329B953A0EBDCE316D">
    <w:name w:val="9A61A220346D43329B953A0EBDCE3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2020-09-07T20:53:00Z</dcterms:created>
  <dcterms:modified xsi:type="dcterms:W3CDTF">2020-09-14T19:36:00Z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